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F2354" w14:textId="3688E3B9" w:rsidR="00812931" w:rsidRPr="004067D8" w:rsidRDefault="004067D8" w:rsidP="00B34ECD">
      <w:pPr>
        <w:jc w:val="center"/>
        <w:rPr>
          <w:b/>
          <w:bCs/>
          <w:sz w:val="32"/>
          <w:szCs w:val="40"/>
        </w:rPr>
      </w:pPr>
      <w:r w:rsidRPr="004067D8">
        <w:rPr>
          <w:rFonts w:hint="eastAsia"/>
          <w:b/>
          <w:bCs/>
          <w:sz w:val="32"/>
          <w:szCs w:val="40"/>
        </w:rPr>
        <w:t>データベース工学</w:t>
      </w:r>
      <w:r w:rsidRPr="004067D8">
        <w:rPr>
          <w:b/>
          <w:bCs/>
          <w:sz w:val="32"/>
          <w:szCs w:val="40"/>
        </w:rPr>
        <w:t xml:space="preserve"> </w:t>
      </w:r>
      <w:r w:rsidRPr="004067D8">
        <w:rPr>
          <w:rFonts w:hint="eastAsia"/>
          <w:b/>
          <w:bCs/>
          <w:sz w:val="32"/>
          <w:szCs w:val="40"/>
        </w:rPr>
        <w:t>期末レポート</w:t>
      </w:r>
    </w:p>
    <w:p w14:paraId="5E8EF5C5" w14:textId="77777777" w:rsidR="00B34ECD" w:rsidRDefault="00B34ECD" w:rsidP="00B34ECD">
      <w:pPr>
        <w:jc w:val="right"/>
      </w:pPr>
      <w:r>
        <w:rPr>
          <w:rFonts w:hint="eastAsia"/>
        </w:rPr>
        <w:t>中央大学理工学部</w:t>
      </w:r>
    </w:p>
    <w:p w14:paraId="2D777BE8" w14:textId="77777777" w:rsidR="00B34ECD" w:rsidRDefault="00B34ECD" w:rsidP="00B34ECD">
      <w:pPr>
        <w:jc w:val="right"/>
      </w:pPr>
      <w:r>
        <w:rPr>
          <w:rFonts w:hint="eastAsia"/>
        </w:rPr>
        <w:t>ビジネスデータサイエンス学科</w:t>
      </w:r>
    </w:p>
    <w:p w14:paraId="5BD937FD" w14:textId="77777777" w:rsidR="00B34ECD" w:rsidRDefault="00B34ECD" w:rsidP="00B34ECD">
      <w:pPr>
        <w:pBdr>
          <w:bottom w:val="single" w:sz="6" w:space="1" w:color="auto"/>
        </w:pBdr>
        <w:jc w:val="right"/>
      </w:pPr>
      <w:r>
        <w:t xml:space="preserve">23D7104001I </w:t>
      </w:r>
      <w:r>
        <w:rPr>
          <w:rFonts w:hint="eastAsia"/>
        </w:rPr>
        <w:t>髙木悠人</w:t>
      </w:r>
    </w:p>
    <w:p w14:paraId="3745D468" w14:textId="77777777" w:rsidR="00B34ECD" w:rsidRDefault="00B34ECD" w:rsidP="00B34ECD">
      <w:pPr>
        <w:jc w:val="center"/>
      </w:pPr>
    </w:p>
    <w:p w14:paraId="430EC3E2" w14:textId="629DA275" w:rsidR="00F12C26" w:rsidRPr="00E164F5" w:rsidRDefault="00F12C26" w:rsidP="00F12C26">
      <w:pPr>
        <w:pStyle w:val="a9"/>
        <w:numPr>
          <w:ilvl w:val="0"/>
          <w:numId w:val="1"/>
        </w:numPr>
        <w:rPr>
          <w:b/>
          <w:bCs/>
        </w:rPr>
      </w:pPr>
      <w:r w:rsidRPr="00E164F5">
        <w:rPr>
          <w:rFonts w:hint="eastAsia"/>
          <w:b/>
          <w:bCs/>
        </w:rPr>
        <w:t>課題</w:t>
      </w:r>
      <w:r w:rsidRPr="00E164F5">
        <w:rPr>
          <w:b/>
          <w:bCs/>
        </w:rPr>
        <w:t>1</w:t>
      </w:r>
    </w:p>
    <w:p w14:paraId="2BA49FAC" w14:textId="3BCE2439" w:rsidR="00F12C26" w:rsidRDefault="00F12C26" w:rsidP="00F12C26">
      <w:pPr>
        <w:pStyle w:val="a9"/>
        <w:numPr>
          <w:ilvl w:val="1"/>
          <w:numId w:val="1"/>
        </w:numPr>
      </w:pPr>
      <w:r>
        <w:rPr>
          <w:rFonts w:hint="eastAsia"/>
        </w:rPr>
        <w:t>問</w:t>
      </w:r>
      <w:r>
        <w:t>1</w:t>
      </w:r>
    </w:p>
    <w:p w14:paraId="6CDCB617" w14:textId="77777777" w:rsidR="00D92ACA" w:rsidRDefault="00D92ACA" w:rsidP="00D92ACA">
      <w:pPr>
        <w:pStyle w:val="a9"/>
        <w:ind w:left="880"/>
      </w:pPr>
    </w:p>
    <w:p w14:paraId="65D70AB6" w14:textId="77777777" w:rsidR="003D31DB" w:rsidRDefault="003D31DB" w:rsidP="003D31DB">
      <w:pPr>
        <w:pStyle w:val="a9"/>
        <w:ind w:left="880"/>
      </w:pPr>
      <w:r>
        <w:t>SELECT メニュー</w:t>
      </w:r>
    </w:p>
    <w:p w14:paraId="05C2D883" w14:textId="77777777" w:rsidR="003D31DB" w:rsidRDefault="003D31DB" w:rsidP="003D31DB">
      <w:pPr>
        <w:pStyle w:val="a9"/>
        <w:ind w:left="880"/>
      </w:pPr>
      <w:r>
        <w:t>FROM 運動強度</w:t>
      </w:r>
    </w:p>
    <w:p w14:paraId="15603EC1" w14:textId="1EF8DEC0" w:rsidR="00D92ACA" w:rsidRDefault="003D31DB" w:rsidP="003D31DB">
      <w:pPr>
        <w:pStyle w:val="a9"/>
        <w:ind w:left="880"/>
      </w:pPr>
      <w:r>
        <w:t>WHERE 強度 = '小';</w:t>
      </w:r>
    </w:p>
    <w:p w14:paraId="31DF03EA" w14:textId="77777777" w:rsidR="00CD6BE5" w:rsidRDefault="00CD6BE5" w:rsidP="00F12C26">
      <w:pPr>
        <w:pStyle w:val="a9"/>
        <w:ind w:left="880"/>
      </w:pPr>
    </w:p>
    <w:p w14:paraId="665C6E68" w14:textId="23DD90E1" w:rsidR="00F12C26" w:rsidRDefault="00F12C26" w:rsidP="00F12C26">
      <w:pPr>
        <w:pStyle w:val="a9"/>
        <w:numPr>
          <w:ilvl w:val="1"/>
          <w:numId w:val="1"/>
        </w:numPr>
      </w:pPr>
      <w:r>
        <w:rPr>
          <w:rFonts w:hint="eastAsia"/>
        </w:rPr>
        <w:t>問</w:t>
      </w:r>
      <w:r>
        <w:t>2</w:t>
      </w:r>
    </w:p>
    <w:p w14:paraId="0F38AF50" w14:textId="77777777" w:rsidR="007747C4" w:rsidRDefault="007747C4" w:rsidP="007747C4">
      <w:pPr>
        <w:pStyle w:val="a9"/>
        <w:ind w:left="880"/>
      </w:pPr>
    </w:p>
    <w:p w14:paraId="3F9C5AAF" w14:textId="77777777" w:rsidR="00DA2539" w:rsidRDefault="00DA2539" w:rsidP="00DA2539">
      <w:pPr>
        <w:pStyle w:val="a9"/>
        <w:ind w:left="880"/>
      </w:pPr>
      <w:r>
        <w:t>SELECT 性別, COUNT(*) AS 会員数</w:t>
      </w:r>
    </w:p>
    <w:p w14:paraId="6C4FCAE1" w14:textId="77777777" w:rsidR="00DA2539" w:rsidRDefault="00DA2539" w:rsidP="00DA2539">
      <w:pPr>
        <w:pStyle w:val="a9"/>
        <w:ind w:left="880"/>
      </w:pPr>
      <w:r>
        <w:t>FROM 会員</w:t>
      </w:r>
    </w:p>
    <w:p w14:paraId="7BAB8E44" w14:textId="4C271BBD" w:rsidR="007747C4" w:rsidRDefault="00DA2539" w:rsidP="00DA2539">
      <w:pPr>
        <w:pStyle w:val="a9"/>
        <w:ind w:left="880"/>
      </w:pPr>
      <w:r>
        <w:t>GROUP BY 性別;</w:t>
      </w:r>
    </w:p>
    <w:p w14:paraId="525E0877" w14:textId="77777777" w:rsidR="007747C4" w:rsidRDefault="007747C4" w:rsidP="007747C4">
      <w:pPr>
        <w:pStyle w:val="a9"/>
        <w:ind w:left="880"/>
      </w:pPr>
    </w:p>
    <w:p w14:paraId="0C61AFEA" w14:textId="56630009" w:rsidR="00F12C26" w:rsidRDefault="00F12C26" w:rsidP="00F12C26">
      <w:pPr>
        <w:pStyle w:val="a9"/>
        <w:numPr>
          <w:ilvl w:val="1"/>
          <w:numId w:val="1"/>
        </w:numPr>
      </w:pPr>
      <w:r>
        <w:rPr>
          <w:rFonts w:hint="eastAsia"/>
        </w:rPr>
        <w:t>問</w:t>
      </w:r>
      <w:r>
        <w:t>3</w:t>
      </w:r>
    </w:p>
    <w:p w14:paraId="4F9D6E05" w14:textId="77777777" w:rsidR="00DA2539" w:rsidRDefault="00DA2539" w:rsidP="00DA2539">
      <w:pPr>
        <w:pStyle w:val="a9"/>
        <w:ind w:left="880"/>
      </w:pPr>
    </w:p>
    <w:p w14:paraId="188A882E" w14:textId="77777777" w:rsidR="00DA2539" w:rsidRDefault="00DA2539" w:rsidP="00DA2539">
      <w:pPr>
        <w:pStyle w:val="a9"/>
        <w:ind w:left="880"/>
      </w:pPr>
      <w:r>
        <w:t>SELECT</w:t>
      </w:r>
    </w:p>
    <w:p w14:paraId="159706B5" w14:textId="77777777" w:rsidR="00DA2539" w:rsidRDefault="00DA2539" w:rsidP="00DA2539">
      <w:pPr>
        <w:pStyle w:val="a9"/>
        <w:ind w:left="880"/>
      </w:pPr>
      <w:r>
        <w:t xml:space="preserve">    AVG(身体計測.身長) AS 平均身長,</w:t>
      </w:r>
    </w:p>
    <w:p w14:paraId="5DE917DB" w14:textId="77777777" w:rsidR="00DA2539" w:rsidRDefault="00DA2539" w:rsidP="00DA2539">
      <w:pPr>
        <w:pStyle w:val="a9"/>
        <w:ind w:left="880"/>
      </w:pPr>
      <w:r>
        <w:t xml:space="preserve">    AVG(身体計測.体重) AS 平均体重</w:t>
      </w:r>
    </w:p>
    <w:p w14:paraId="52451F0C" w14:textId="77777777" w:rsidR="00DA2539" w:rsidRDefault="00DA2539" w:rsidP="00DA2539">
      <w:pPr>
        <w:pStyle w:val="a9"/>
        <w:ind w:left="880"/>
      </w:pPr>
      <w:r>
        <w:t>FROM 会員</w:t>
      </w:r>
    </w:p>
    <w:p w14:paraId="40C4FE2E" w14:textId="77777777" w:rsidR="00DA2539" w:rsidRDefault="00DA2539" w:rsidP="00DA2539">
      <w:pPr>
        <w:pStyle w:val="a9"/>
        <w:ind w:left="880"/>
      </w:pPr>
      <w:r>
        <w:t>JOIN 身体計測</w:t>
      </w:r>
    </w:p>
    <w:p w14:paraId="6057F6FC" w14:textId="77777777" w:rsidR="00DA2539" w:rsidRDefault="00DA2539" w:rsidP="00DA2539">
      <w:pPr>
        <w:pStyle w:val="a9"/>
        <w:ind w:left="880"/>
      </w:pPr>
      <w:r>
        <w:t xml:space="preserve">  ON 会員.会員番号 = 身体計測.会員番号</w:t>
      </w:r>
    </w:p>
    <w:p w14:paraId="43F9C20E" w14:textId="29AB1E4E" w:rsidR="00DA2539" w:rsidRDefault="00DA2539" w:rsidP="00DA2539">
      <w:pPr>
        <w:pStyle w:val="a9"/>
        <w:ind w:left="880"/>
      </w:pPr>
      <w:r>
        <w:t>WHERE 会員.性別 = '女';</w:t>
      </w:r>
    </w:p>
    <w:p w14:paraId="28CF326B" w14:textId="77777777" w:rsidR="00DA2539" w:rsidRDefault="00DA2539" w:rsidP="00DA2539">
      <w:pPr>
        <w:pStyle w:val="a9"/>
        <w:ind w:left="880"/>
      </w:pPr>
    </w:p>
    <w:p w14:paraId="651AA557" w14:textId="02A1E49C" w:rsidR="00DA2539" w:rsidRDefault="00DA2539" w:rsidP="00F12C26">
      <w:pPr>
        <w:pStyle w:val="a9"/>
        <w:numPr>
          <w:ilvl w:val="1"/>
          <w:numId w:val="1"/>
        </w:numPr>
      </w:pPr>
      <w:r>
        <w:rPr>
          <w:rFonts w:hint="eastAsia"/>
        </w:rPr>
        <w:t>問</w:t>
      </w:r>
      <w:r>
        <w:t>4</w:t>
      </w:r>
    </w:p>
    <w:p w14:paraId="3FA42550" w14:textId="77777777" w:rsidR="00410F7E" w:rsidRDefault="00410F7E" w:rsidP="00410F7E">
      <w:pPr>
        <w:pStyle w:val="a9"/>
        <w:ind w:left="880"/>
      </w:pPr>
    </w:p>
    <w:p w14:paraId="060F800D" w14:textId="77777777" w:rsidR="00397EBA" w:rsidRDefault="00397EBA" w:rsidP="00397EBA">
      <w:pPr>
        <w:pStyle w:val="a9"/>
        <w:ind w:left="880"/>
      </w:pPr>
      <w:r>
        <w:t>SELECT</w:t>
      </w:r>
    </w:p>
    <w:p w14:paraId="1BB03509" w14:textId="77777777" w:rsidR="00397EBA" w:rsidRDefault="00397EBA" w:rsidP="00397EBA">
      <w:pPr>
        <w:pStyle w:val="a9"/>
        <w:ind w:left="880"/>
      </w:pPr>
      <w:r>
        <w:t xml:space="preserve">    会員.氏名,</w:t>
      </w:r>
    </w:p>
    <w:p w14:paraId="51EF6A98" w14:textId="77777777" w:rsidR="00397EBA" w:rsidRDefault="00397EBA" w:rsidP="00397EBA">
      <w:pPr>
        <w:pStyle w:val="a9"/>
        <w:ind w:left="880"/>
      </w:pPr>
      <w:r>
        <w:t xml:space="preserve">    身体計測.身長,</w:t>
      </w:r>
    </w:p>
    <w:p w14:paraId="68D91844" w14:textId="77777777" w:rsidR="00397EBA" w:rsidRDefault="00397EBA" w:rsidP="00397EBA">
      <w:pPr>
        <w:pStyle w:val="a9"/>
        <w:ind w:left="880"/>
      </w:pPr>
      <w:r>
        <w:t xml:space="preserve">    身体計測.体重</w:t>
      </w:r>
    </w:p>
    <w:p w14:paraId="6B84DABE" w14:textId="77777777" w:rsidR="00397EBA" w:rsidRDefault="00397EBA" w:rsidP="00397EBA">
      <w:pPr>
        <w:pStyle w:val="a9"/>
        <w:ind w:left="880"/>
      </w:pPr>
      <w:r>
        <w:t>FROM 会員</w:t>
      </w:r>
    </w:p>
    <w:p w14:paraId="62C89665" w14:textId="77777777" w:rsidR="00397EBA" w:rsidRDefault="00397EBA" w:rsidP="00397EBA">
      <w:pPr>
        <w:pStyle w:val="a9"/>
        <w:ind w:left="880"/>
      </w:pPr>
      <w:r>
        <w:lastRenderedPageBreak/>
        <w:t>JOIN 身体計測</w:t>
      </w:r>
    </w:p>
    <w:p w14:paraId="443E85C5" w14:textId="77777777" w:rsidR="00397EBA" w:rsidRDefault="00397EBA" w:rsidP="00397EBA">
      <w:pPr>
        <w:pStyle w:val="a9"/>
        <w:ind w:left="880"/>
      </w:pPr>
      <w:r>
        <w:t xml:space="preserve">  ON 会員.会員番号 = 身体計測.会員番号</w:t>
      </w:r>
    </w:p>
    <w:p w14:paraId="2D9EB1AE" w14:textId="77777777" w:rsidR="00397EBA" w:rsidRDefault="00397EBA" w:rsidP="00397EBA">
      <w:pPr>
        <w:pStyle w:val="a9"/>
        <w:ind w:left="880"/>
      </w:pPr>
      <w:r>
        <w:t>JOIN 選択</w:t>
      </w:r>
    </w:p>
    <w:p w14:paraId="3C133541" w14:textId="77777777" w:rsidR="00397EBA" w:rsidRDefault="00397EBA" w:rsidP="00397EBA">
      <w:pPr>
        <w:pStyle w:val="a9"/>
        <w:ind w:left="880"/>
      </w:pPr>
      <w:r>
        <w:t xml:space="preserve">  ON 会員.会員番号 = 選択.会員番号</w:t>
      </w:r>
    </w:p>
    <w:p w14:paraId="64D4FE78" w14:textId="47EEDEAC" w:rsidR="00410F7E" w:rsidRDefault="00397EBA" w:rsidP="00397EBA">
      <w:pPr>
        <w:pStyle w:val="a9"/>
        <w:ind w:left="880"/>
      </w:pPr>
      <w:r>
        <w:t>WHERE 選択.メニュー = 'ジョギング';</w:t>
      </w:r>
    </w:p>
    <w:p w14:paraId="3F1D214F" w14:textId="77777777" w:rsidR="00410F7E" w:rsidRDefault="00410F7E" w:rsidP="00410F7E">
      <w:pPr>
        <w:pStyle w:val="a9"/>
        <w:ind w:left="880"/>
      </w:pPr>
    </w:p>
    <w:p w14:paraId="2EFC5013" w14:textId="2564DC66" w:rsidR="00D25830" w:rsidRDefault="00D25830" w:rsidP="00F12C26">
      <w:pPr>
        <w:pStyle w:val="a9"/>
        <w:numPr>
          <w:ilvl w:val="1"/>
          <w:numId w:val="1"/>
        </w:numPr>
      </w:pPr>
      <w:r>
        <w:rPr>
          <w:rFonts w:hint="eastAsia"/>
        </w:rPr>
        <w:t>問</w:t>
      </w:r>
      <w:r>
        <w:t>5</w:t>
      </w:r>
    </w:p>
    <w:p w14:paraId="1F3B35A5" w14:textId="77777777" w:rsidR="00076BFC" w:rsidRDefault="00076BFC" w:rsidP="00076BFC">
      <w:pPr>
        <w:pStyle w:val="a9"/>
        <w:ind w:left="880"/>
      </w:pPr>
    </w:p>
    <w:p w14:paraId="2D59FB76" w14:textId="77777777" w:rsidR="00076BFC" w:rsidRDefault="00076BFC" w:rsidP="00076BFC">
      <w:pPr>
        <w:pStyle w:val="a9"/>
        <w:ind w:left="880"/>
      </w:pPr>
      <w:r>
        <w:t>SELECT</w:t>
      </w:r>
    </w:p>
    <w:p w14:paraId="7010A186" w14:textId="77777777" w:rsidR="00076BFC" w:rsidRDefault="00076BFC" w:rsidP="00076BFC">
      <w:pPr>
        <w:pStyle w:val="a9"/>
        <w:ind w:left="880"/>
      </w:pPr>
      <w:r>
        <w:t xml:space="preserve">    会員.会員番号,</w:t>
      </w:r>
    </w:p>
    <w:p w14:paraId="491192B5" w14:textId="77777777" w:rsidR="00076BFC" w:rsidRDefault="00076BFC" w:rsidP="00076BFC">
      <w:pPr>
        <w:pStyle w:val="a9"/>
        <w:ind w:left="880"/>
      </w:pPr>
      <w:r>
        <w:t xml:space="preserve">    会員.性別,</w:t>
      </w:r>
    </w:p>
    <w:p w14:paraId="4235FB5A" w14:textId="77777777" w:rsidR="00076BFC" w:rsidRDefault="00076BFC" w:rsidP="00076BFC">
      <w:pPr>
        <w:pStyle w:val="a9"/>
        <w:ind w:left="880"/>
      </w:pPr>
      <w:r>
        <w:t xml:space="preserve">    会員.年齢</w:t>
      </w:r>
    </w:p>
    <w:p w14:paraId="2BF87E1E" w14:textId="77777777" w:rsidR="00076BFC" w:rsidRDefault="00076BFC" w:rsidP="00076BFC">
      <w:pPr>
        <w:pStyle w:val="a9"/>
        <w:ind w:left="880"/>
      </w:pPr>
      <w:r>
        <w:t>FROM 会員</w:t>
      </w:r>
    </w:p>
    <w:p w14:paraId="770B173E" w14:textId="77777777" w:rsidR="00076BFC" w:rsidRDefault="00076BFC" w:rsidP="00076BFC">
      <w:pPr>
        <w:pStyle w:val="a9"/>
        <w:ind w:left="880"/>
      </w:pPr>
      <w:r>
        <w:t>JOIN 選択</w:t>
      </w:r>
    </w:p>
    <w:p w14:paraId="7F879743" w14:textId="77777777" w:rsidR="00076BFC" w:rsidRDefault="00076BFC" w:rsidP="00076BFC">
      <w:pPr>
        <w:pStyle w:val="a9"/>
        <w:ind w:left="880"/>
      </w:pPr>
      <w:r>
        <w:t xml:space="preserve">  ON 会員.会員番号 = 選択.会員番号</w:t>
      </w:r>
    </w:p>
    <w:p w14:paraId="0FC2DB35" w14:textId="77777777" w:rsidR="00076BFC" w:rsidRDefault="00076BFC" w:rsidP="00076BFC">
      <w:pPr>
        <w:pStyle w:val="a9"/>
        <w:ind w:left="880"/>
      </w:pPr>
      <w:r>
        <w:t>JOIN 運動強度</w:t>
      </w:r>
    </w:p>
    <w:p w14:paraId="41602917" w14:textId="77777777" w:rsidR="00076BFC" w:rsidRDefault="00076BFC" w:rsidP="00076BFC">
      <w:pPr>
        <w:pStyle w:val="a9"/>
        <w:ind w:left="880"/>
      </w:pPr>
      <w:r>
        <w:t xml:space="preserve">  ON 選択.メニュー = 運動強度.メニュー</w:t>
      </w:r>
    </w:p>
    <w:p w14:paraId="4DBA6272" w14:textId="211530F9" w:rsidR="00076BFC" w:rsidRDefault="00076BFC" w:rsidP="00076BFC">
      <w:pPr>
        <w:pStyle w:val="a9"/>
        <w:ind w:left="880"/>
      </w:pPr>
      <w:r>
        <w:t>WHERE 運動強度.強度 = '中';</w:t>
      </w:r>
    </w:p>
    <w:p w14:paraId="21BD7CB3" w14:textId="77777777" w:rsidR="00B209B6" w:rsidRDefault="00B209B6" w:rsidP="00076BFC">
      <w:pPr>
        <w:pStyle w:val="a9"/>
        <w:ind w:left="880"/>
      </w:pPr>
    </w:p>
    <w:p w14:paraId="13A0CBF3" w14:textId="4D4456B3" w:rsidR="00D25830" w:rsidRDefault="00D25830" w:rsidP="00F12C26">
      <w:pPr>
        <w:pStyle w:val="a9"/>
        <w:numPr>
          <w:ilvl w:val="1"/>
          <w:numId w:val="1"/>
        </w:numPr>
      </w:pPr>
      <w:r>
        <w:rPr>
          <w:rFonts w:hint="eastAsia"/>
        </w:rPr>
        <w:t>問</w:t>
      </w:r>
      <w:r>
        <w:t>6</w:t>
      </w:r>
    </w:p>
    <w:p w14:paraId="1D8B26A4" w14:textId="77777777" w:rsidR="0015278C" w:rsidRDefault="0015278C" w:rsidP="0015278C">
      <w:pPr>
        <w:pStyle w:val="a9"/>
        <w:ind w:left="880"/>
      </w:pPr>
    </w:p>
    <w:p w14:paraId="64464DB9" w14:textId="77777777" w:rsidR="0015278C" w:rsidRDefault="0015278C" w:rsidP="0015278C">
      <w:pPr>
        <w:pStyle w:val="a9"/>
        <w:ind w:left="880"/>
      </w:pPr>
      <w:r>
        <w:t>CREATE VIEW 肥満会員 AS</w:t>
      </w:r>
    </w:p>
    <w:p w14:paraId="7820A9CA" w14:textId="77777777" w:rsidR="0015278C" w:rsidRDefault="0015278C" w:rsidP="0015278C">
      <w:pPr>
        <w:pStyle w:val="a9"/>
        <w:ind w:left="880"/>
      </w:pPr>
      <w:r>
        <w:t>SELECT</w:t>
      </w:r>
    </w:p>
    <w:p w14:paraId="181EA6B1" w14:textId="77777777" w:rsidR="0015278C" w:rsidRDefault="0015278C" w:rsidP="0015278C">
      <w:pPr>
        <w:pStyle w:val="a9"/>
        <w:ind w:left="880"/>
      </w:pPr>
      <w:r>
        <w:t xml:space="preserve">    会員.会員番号,</w:t>
      </w:r>
    </w:p>
    <w:p w14:paraId="6AED94F6" w14:textId="77777777" w:rsidR="0015278C" w:rsidRDefault="0015278C" w:rsidP="0015278C">
      <w:pPr>
        <w:pStyle w:val="a9"/>
        <w:ind w:left="880"/>
      </w:pPr>
      <w:r>
        <w:t xml:space="preserve">    会員.氏名,</w:t>
      </w:r>
    </w:p>
    <w:p w14:paraId="37789834" w14:textId="77777777" w:rsidR="0015278C" w:rsidRDefault="0015278C" w:rsidP="0015278C">
      <w:pPr>
        <w:pStyle w:val="a9"/>
        <w:ind w:left="880"/>
      </w:pPr>
      <w:r>
        <w:t xml:space="preserve">    会員.性別,</w:t>
      </w:r>
    </w:p>
    <w:p w14:paraId="2873DFE1" w14:textId="77777777" w:rsidR="0015278C" w:rsidRDefault="0015278C" w:rsidP="0015278C">
      <w:pPr>
        <w:pStyle w:val="a9"/>
        <w:ind w:left="880"/>
      </w:pPr>
      <w:r>
        <w:t xml:space="preserve">    会員.年齢,</w:t>
      </w:r>
    </w:p>
    <w:p w14:paraId="00607E2E" w14:textId="77777777" w:rsidR="0015278C" w:rsidRDefault="0015278C" w:rsidP="0015278C">
      <w:pPr>
        <w:pStyle w:val="a9"/>
        <w:ind w:left="880"/>
      </w:pPr>
      <w:r>
        <w:t xml:space="preserve">    身体計測.身長,</w:t>
      </w:r>
    </w:p>
    <w:p w14:paraId="10D54A1C" w14:textId="77777777" w:rsidR="0015278C" w:rsidRDefault="0015278C" w:rsidP="0015278C">
      <w:pPr>
        <w:pStyle w:val="a9"/>
        <w:ind w:left="880"/>
      </w:pPr>
      <w:r>
        <w:t xml:space="preserve">    身体計測.体重</w:t>
      </w:r>
    </w:p>
    <w:p w14:paraId="6188CBC5" w14:textId="77777777" w:rsidR="0015278C" w:rsidRDefault="0015278C" w:rsidP="0015278C">
      <w:pPr>
        <w:pStyle w:val="a9"/>
        <w:ind w:left="880"/>
      </w:pPr>
      <w:r>
        <w:t>FROM 会員</w:t>
      </w:r>
    </w:p>
    <w:p w14:paraId="57FE243B" w14:textId="77777777" w:rsidR="0015278C" w:rsidRDefault="0015278C" w:rsidP="0015278C">
      <w:pPr>
        <w:pStyle w:val="a9"/>
        <w:ind w:left="880"/>
      </w:pPr>
      <w:r>
        <w:t>JOIN 身体計測</w:t>
      </w:r>
    </w:p>
    <w:p w14:paraId="4BC0CB6B" w14:textId="77777777" w:rsidR="0015278C" w:rsidRDefault="0015278C" w:rsidP="0015278C">
      <w:pPr>
        <w:pStyle w:val="a9"/>
        <w:ind w:left="880"/>
      </w:pPr>
      <w:r>
        <w:t xml:space="preserve">  ON 会員.会員番号 = 身体計測.会員番号</w:t>
      </w:r>
    </w:p>
    <w:p w14:paraId="3E48957F" w14:textId="77777777" w:rsidR="0015278C" w:rsidRDefault="0015278C" w:rsidP="0015278C">
      <w:pPr>
        <w:pStyle w:val="a9"/>
        <w:ind w:left="880"/>
      </w:pPr>
      <w:proofErr w:type="gramStart"/>
      <w:r>
        <w:t>WHERE</w:t>
      </w:r>
      <w:proofErr w:type="gramEnd"/>
    </w:p>
    <w:p w14:paraId="4B43DFC9" w14:textId="019C09E0" w:rsidR="0015278C" w:rsidRDefault="0015278C" w:rsidP="0015278C">
      <w:pPr>
        <w:pStyle w:val="a9"/>
        <w:ind w:left="880"/>
      </w:pPr>
      <w:r>
        <w:t xml:space="preserve">    身体計測.体重 / POWER(身体計測.身長 / 100.0, 2) &gt;= 25;</w:t>
      </w:r>
    </w:p>
    <w:p w14:paraId="31786F8F" w14:textId="77777777" w:rsidR="0015278C" w:rsidRDefault="0015278C" w:rsidP="0015278C">
      <w:pPr>
        <w:pStyle w:val="a9"/>
        <w:ind w:left="880"/>
      </w:pPr>
    </w:p>
    <w:p w14:paraId="77C37057" w14:textId="77777777" w:rsidR="00763DDA" w:rsidRDefault="00763DDA" w:rsidP="0015278C">
      <w:pPr>
        <w:pStyle w:val="a9"/>
        <w:ind w:left="880"/>
      </w:pPr>
    </w:p>
    <w:p w14:paraId="229BAB76" w14:textId="2A2BB6C3" w:rsidR="00D25830" w:rsidRDefault="00D25830" w:rsidP="00F12C26">
      <w:pPr>
        <w:pStyle w:val="a9"/>
        <w:numPr>
          <w:ilvl w:val="1"/>
          <w:numId w:val="1"/>
        </w:numPr>
      </w:pPr>
      <w:r>
        <w:rPr>
          <w:rFonts w:hint="eastAsia"/>
        </w:rPr>
        <w:lastRenderedPageBreak/>
        <w:t>問</w:t>
      </w:r>
      <w:r>
        <w:t>7</w:t>
      </w:r>
    </w:p>
    <w:p w14:paraId="6A62EDB3" w14:textId="77777777" w:rsidR="009815D8" w:rsidRDefault="009815D8" w:rsidP="009815D8">
      <w:pPr>
        <w:pStyle w:val="a9"/>
        <w:ind w:left="880"/>
      </w:pPr>
    </w:p>
    <w:p w14:paraId="2F3BA721" w14:textId="77777777" w:rsidR="009815D8" w:rsidRDefault="009815D8" w:rsidP="009815D8">
      <w:pPr>
        <w:pStyle w:val="a9"/>
        <w:ind w:left="880"/>
      </w:pPr>
      <w:r>
        <w:t>SELECT</w:t>
      </w:r>
    </w:p>
    <w:p w14:paraId="1E876E37" w14:textId="77777777" w:rsidR="009815D8" w:rsidRDefault="009815D8" w:rsidP="009815D8">
      <w:pPr>
        <w:pStyle w:val="a9"/>
        <w:ind w:left="880"/>
      </w:pPr>
      <w:r>
        <w:t xml:space="preserve">    会員.会員番号,</w:t>
      </w:r>
    </w:p>
    <w:p w14:paraId="4C9BE38F" w14:textId="77777777" w:rsidR="009815D8" w:rsidRDefault="009815D8" w:rsidP="009815D8">
      <w:pPr>
        <w:pStyle w:val="a9"/>
        <w:ind w:left="880"/>
      </w:pPr>
      <w:r>
        <w:t xml:space="preserve">    身体計測.体重 / POWER(身体計測.身長 / 100.0, 2) AS BMI</w:t>
      </w:r>
    </w:p>
    <w:p w14:paraId="1375CBE7" w14:textId="77777777" w:rsidR="009815D8" w:rsidRDefault="009815D8" w:rsidP="009815D8">
      <w:pPr>
        <w:pStyle w:val="a9"/>
        <w:ind w:left="880"/>
      </w:pPr>
      <w:r>
        <w:t>FROM 会員</w:t>
      </w:r>
    </w:p>
    <w:p w14:paraId="291C266D" w14:textId="77777777" w:rsidR="009815D8" w:rsidRDefault="009815D8" w:rsidP="009815D8">
      <w:pPr>
        <w:pStyle w:val="a9"/>
        <w:ind w:left="880"/>
      </w:pPr>
      <w:r>
        <w:t>JOIN 身体計測</w:t>
      </w:r>
    </w:p>
    <w:p w14:paraId="37FADE58" w14:textId="77777777" w:rsidR="009815D8" w:rsidRDefault="009815D8" w:rsidP="009815D8">
      <w:pPr>
        <w:pStyle w:val="a9"/>
        <w:ind w:left="880"/>
      </w:pPr>
      <w:r>
        <w:t xml:space="preserve">  ON 会員.会員番号 = 身体計測.会員番号</w:t>
      </w:r>
    </w:p>
    <w:p w14:paraId="2E309908" w14:textId="77777777" w:rsidR="009815D8" w:rsidRDefault="009815D8" w:rsidP="009815D8">
      <w:pPr>
        <w:pStyle w:val="a9"/>
        <w:ind w:left="880"/>
      </w:pPr>
      <w:r>
        <w:t>JOIN 選択</w:t>
      </w:r>
    </w:p>
    <w:p w14:paraId="196B9130" w14:textId="77777777" w:rsidR="009815D8" w:rsidRDefault="009815D8" w:rsidP="009815D8">
      <w:pPr>
        <w:pStyle w:val="a9"/>
        <w:ind w:left="880"/>
      </w:pPr>
      <w:r>
        <w:t xml:space="preserve">  ON 会員.会員番号 = 選択.会員番号</w:t>
      </w:r>
    </w:p>
    <w:p w14:paraId="4EADAAA4" w14:textId="77777777" w:rsidR="009815D8" w:rsidRDefault="009815D8" w:rsidP="009815D8">
      <w:pPr>
        <w:pStyle w:val="a9"/>
        <w:ind w:left="880"/>
      </w:pPr>
      <w:r>
        <w:t>JOIN 運動強度</w:t>
      </w:r>
    </w:p>
    <w:p w14:paraId="77782500" w14:textId="77777777" w:rsidR="009815D8" w:rsidRDefault="009815D8" w:rsidP="009815D8">
      <w:pPr>
        <w:pStyle w:val="a9"/>
        <w:ind w:left="880"/>
      </w:pPr>
      <w:r>
        <w:t xml:space="preserve">  ON 選択.メニュー = 運動強度.メニュー</w:t>
      </w:r>
    </w:p>
    <w:p w14:paraId="42B5C570" w14:textId="57305F85" w:rsidR="009815D8" w:rsidRDefault="009815D8" w:rsidP="009815D8">
      <w:pPr>
        <w:pStyle w:val="a9"/>
        <w:ind w:left="880"/>
      </w:pPr>
      <w:r>
        <w:t>WHERE 運動強度.強度 = '大';</w:t>
      </w:r>
    </w:p>
    <w:p w14:paraId="77A8DD02" w14:textId="77777777" w:rsidR="00F47E5A" w:rsidRDefault="00F47E5A" w:rsidP="009815D8">
      <w:pPr>
        <w:pStyle w:val="a9"/>
        <w:ind w:left="880"/>
      </w:pPr>
    </w:p>
    <w:p w14:paraId="4C49C63B" w14:textId="77777777" w:rsidR="00422364" w:rsidRDefault="00422364" w:rsidP="009815D8">
      <w:pPr>
        <w:pStyle w:val="a9"/>
        <w:ind w:left="880"/>
      </w:pPr>
    </w:p>
    <w:p w14:paraId="400BA11B" w14:textId="77777777" w:rsidR="00422364" w:rsidRDefault="00422364" w:rsidP="009815D8">
      <w:pPr>
        <w:pStyle w:val="a9"/>
        <w:ind w:left="880"/>
      </w:pPr>
    </w:p>
    <w:p w14:paraId="6D1AB072" w14:textId="77777777" w:rsidR="00422364" w:rsidRDefault="00422364" w:rsidP="009815D8">
      <w:pPr>
        <w:pStyle w:val="a9"/>
        <w:ind w:left="880"/>
      </w:pPr>
    </w:p>
    <w:p w14:paraId="15F27FBD" w14:textId="77777777" w:rsidR="00422364" w:rsidRDefault="00422364" w:rsidP="009815D8">
      <w:pPr>
        <w:pStyle w:val="a9"/>
        <w:ind w:left="880"/>
      </w:pPr>
    </w:p>
    <w:p w14:paraId="180DE6F6" w14:textId="77777777" w:rsidR="00422364" w:rsidRDefault="00422364" w:rsidP="009815D8">
      <w:pPr>
        <w:pStyle w:val="a9"/>
        <w:ind w:left="880"/>
      </w:pPr>
    </w:p>
    <w:p w14:paraId="19B5DA14" w14:textId="77777777" w:rsidR="00422364" w:rsidRDefault="00422364" w:rsidP="009815D8">
      <w:pPr>
        <w:pStyle w:val="a9"/>
        <w:ind w:left="880"/>
      </w:pPr>
    </w:p>
    <w:p w14:paraId="5FE891D1" w14:textId="77777777" w:rsidR="00422364" w:rsidRDefault="00422364" w:rsidP="009815D8">
      <w:pPr>
        <w:pStyle w:val="a9"/>
        <w:ind w:left="880"/>
      </w:pPr>
    </w:p>
    <w:p w14:paraId="3C5AB98B" w14:textId="77777777" w:rsidR="00422364" w:rsidRDefault="00422364" w:rsidP="009815D8">
      <w:pPr>
        <w:pStyle w:val="a9"/>
        <w:ind w:left="880"/>
      </w:pPr>
    </w:p>
    <w:p w14:paraId="591741A4" w14:textId="77777777" w:rsidR="00422364" w:rsidRDefault="00422364" w:rsidP="009815D8">
      <w:pPr>
        <w:pStyle w:val="a9"/>
        <w:ind w:left="880"/>
      </w:pPr>
    </w:p>
    <w:p w14:paraId="23563A38" w14:textId="77777777" w:rsidR="00422364" w:rsidRDefault="00422364" w:rsidP="009815D8">
      <w:pPr>
        <w:pStyle w:val="a9"/>
        <w:ind w:left="880"/>
      </w:pPr>
    </w:p>
    <w:p w14:paraId="4115AB57" w14:textId="77777777" w:rsidR="00422364" w:rsidRDefault="00422364" w:rsidP="009815D8">
      <w:pPr>
        <w:pStyle w:val="a9"/>
        <w:ind w:left="880"/>
      </w:pPr>
    </w:p>
    <w:p w14:paraId="795CE260" w14:textId="77777777" w:rsidR="00422364" w:rsidRDefault="00422364" w:rsidP="009815D8">
      <w:pPr>
        <w:pStyle w:val="a9"/>
        <w:ind w:left="880"/>
      </w:pPr>
    </w:p>
    <w:p w14:paraId="7FD835DF" w14:textId="77777777" w:rsidR="00422364" w:rsidRDefault="00422364" w:rsidP="009815D8">
      <w:pPr>
        <w:pStyle w:val="a9"/>
        <w:ind w:left="880"/>
      </w:pPr>
    </w:p>
    <w:p w14:paraId="682F9D50" w14:textId="77777777" w:rsidR="00422364" w:rsidRDefault="00422364" w:rsidP="009815D8">
      <w:pPr>
        <w:pStyle w:val="a9"/>
        <w:ind w:left="880"/>
      </w:pPr>
    </w:p>
    <w:p w14:paraId="3EBF5EFD" w14:textId="77777777" w:rsidR="00422364" w:rsidRDefault="00422364" w:rsidP="009815D8">
      <w:pPr>
        <w:pStyle w:val="a9"/>
        <w:ind w:left="880"/>
      </w:pPr>
    </w:p>
    <w:p w14:paraId="34EE1404" w14:textId="77777777" w:rsidR="00422364" w:rsidRDefault="00422364" w:rsidP="009815D8">
      <w:pPr>
        <w:pStyle w:val="a9"/>
        <w:ind w:left="880"/>
      </w:pPr>
    </w:p>
    <w:p w14:paraId="2DC72988" w14:textId="77777777" w:rsidR="00422364" w:rsidRDefault="00422364" w:rsidP="009815D8">
      <w:pPr>
        <w:pStyle w:val="a9"/>
        <w:ind w:left="880"/>
      </w:pPr>
    </w:p>
    <w:p w14:paraId="74A358AC" w14:textId="77777777" w:rsidR="00422364" w:rsidRDefault="00422364" w:rsidP="009815D8">
      <w:pPr>
        <w:pStyle w:val="a9"/>
        <w:ind w:left="880"/>
      </w:pPr>
    </w:p>
    <w:p w14:paraId="0A278229" w14:textId="77777777" w:rsidR="00422364" w:rsidRDefault="00422364" w:rsidP="009815D8">
      <w:pPr>
        <w:pStyle w:val="a9"/>
        <w:ind w:left="880"/>
      </w:pPr>
    </w:p>
    <w:p w14:paraId="60E86253" w14:textId="77777777" w:rsidR="00422364" w:rsidRDefault="00422364" w:rsidP="009815D8">
      <w:pPr>
        <w:pStyle w:val="a9"/>
        <w:ind w:left="880"/>
      </w:pPr>
    </w:p>
    <w:p w14:paraId="7DD2C1B8" w14:textId="77777777" w:rsidR="00422364" w:rsidRDefault="00422364" w:rsidP="009815D8">
      <w:pPr>
        <w:pStyle w:val="a9"/>
        <w:ind w:left="880"/>
      </w:pPr>
    </w:p>
    <w:p w14:paraId="6143E624" w14:textId="77777777" w:rsidR="00422364" w:rsidRDefault="00422364" w:rsidP="009815D8">
      <w:pPr>
        <w:pStyle w:val="a9"/>
        <w:ind w:left="880"/>
      </w:pPr>
    </w:p>
    <w:p w14:paraId="24CB851B" w14:textId="77686502" w:rsidR="00F12C26" w:rsidRDefault="00F12C26" w:rsidP="00F12C26">
      <w:pPr>
        <w:pStyle w:val="a9"/>
        <w:numPr>
          <w:ilvl w:val="0"/>
          <w:numId w:val="1"/>
        </w:numPr>
        <w:rPr>
          <w:b/>
          <w:bCs/>
        </w:rPr>
      </w:pPr>
      <w:r w:rsidRPr="00D049A0">
        <w:rPr>
          <w:rFonts w:hint="eastAsia"/>
          <w:b/>
          <w:bCs/>
        </w:rPr>
        <w:lastRenderedPageBreak/>
        <w:t>課題</w:t>
      </w:r>
      <w:r w:rsidRPr="00D049A0">
        <w:rPr>
          <w:b/>
          <w:bCs/>
        </w:rPr>
        <w:t>2</w:t>
      </w:r>
    </w:p>
    <w:p w14:paraId="575E95F8" w14:textId="2D9706E9" w:rsidR="00422364" w:rsidRDefault="00422364" w:rsidP="00422364">
      <w:pPr>
        <w:pStyle w:val="a9"/>
        <w:ind w:left="360"/>
      </w:pPr>
      <w:r w:rsidRPr="00422364">
        <w:rPr>
          <w:rFonts w:hint="eastAsia"/>
        </w:rPr>
        <w:t>課題</w:t>
      </w:r>
      <w:r w:rsidRPr="00422364">
        <w:t>2</w:t>
      </w:r>
      <w:r w:rsidRPr="00422364">
        <w:rPr>
          <w:rFonts w:hint="eastAsia"/>
        </w:rPr>
        <w:t>では、以下のテーブルを利用する。</w:t>
      </w:r>
    </w:p>
    <w:p w14:paraId="6E830B1D" w14:textId="77777777" w:rsidR="00422364" w:rsidRDefault="00422364" w:rsidP="00422364">
      <w:pPr>
        <w:pStyle w:val="a9"/>
        <w:ind w:left="360"/>
      </w:pPr>
    </w:p>
    <w:p w14:paraId="3B5AC197" w14:textId="78B0F706" w:rsidR="00422364" w:rsidRDefault="00422364" w:rsidP="00422364">
      <w:pPr>
        <w:pStyle w:val="a9"/>
        <w:ind w:left="360"/>
        <w:jc w:val="center"/>
      </w:pPr>
      <w:r>
        <w:rPr>
          <w:noProof/>
        </w:rPr>
        <w:drawing>
          <wp:inline distT="0" distB="0" distL="0" distR="0" wp14:anchorId="38018D60" wp14:editId="03A8BCCF">
            <wp:extent cx="3600000" cy="1580233"/>
            <wp:effectExtent l="0" t="0" r="0" b="0"/>
            <wp:docPr id="237791853" name="図 1" descr="テキスト, 手紙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91853" name="図 1" descr="テキスト, 手紙&#10;&#10;AI 生成コンテンツは誤りを含む可能性があります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8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EF95" w14:textId="77777777" w:rsidR="00422364" w:rsidRDefault="00422364" w:rsidP="00422364">
      <w:pPr>
        <w:pStyle w:val="a9"/>
        <w:ind w:left="360"/>
        <w:jc w:val="center"/>
      </w:pPr>
    </w:p>
    <w:p w14:paraId="21A2E4F3" w14:textId="768C530D" w:rsidR="00422364" w:rsidRDefault="00422364" w:rsidP="00422364">
      <w:pPr>
        <w:pStyle w:val="a9"/>
        <w:ind w:left="360"/>
        <w:jc w:val="center"/>
      </w:pPr>
      <w:r>
        <w:rPr>
          <w:noProof/>
        </w:rPr>
        <w:drawing>
          <wp:inline distT="0" distB="0" distL="0" distR="0" wp14:anchorId="005B1B94" wp14:editId="627AAD5D">
            <wp:extent cx="1799640" cy="4443188"/>
            <wp:effectExtent l="0" t="0" r="3810" b="1905"/>
            <wp:docPr id="855965178" name="図 2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65178" name="図 2" descr="テーブル&#10;&#10;AI 生成コンテンツは誤りを含む可能性があります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640" cy="444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2834" w14:textId="77777777" w:rsidR="00422364" w:rsidRDefault="00422364" w:rsidP="00422364">
      <w:pPr>
        <w:pStyle w:val="a9"/>
        <w:ind w:left="360"/>
        <w:jc w:val="center"/>
      </w:pPr>
    </w:p>
    <w:p w14:paraId="57D3B168" w14:textId="2C9A8EDA" w:rsidR="00422364" w:rsidRDefault="00422364" w:rsidP="00422364">
      <w:pPr>
        <w:pStyle w:val="a9"/>
        <w:ind w:left="360"/>
        <w:jc w:val="center"/>
      </w:pPr>
      <w:r>
        <w:rPr>
          <w:noProof/>
        </w:rPr>
        <w:lastRenderedPageBreak/>
        <w:drawing>
          <wp:inline distT="0" distB="0" distL="0" distR="0" wp14:anchorId="40670348" wp14:editId="3FCACF2C">
            <wp:extent cx="2159640" cy="3305142"/>
            <wp:effectExtent l="0" t="0" r="0" b="0"/>
            <wp:docPr id="417354262" name="図 3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54262" name="図 3" descr="テーブル&#10;&#10;AI 生成コンテンツは誤りを含む可能性があります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40" cy="330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B25A" w14:textId="530C79E4" w:rsidR="00DA4D6E" w:rsidRDefault="00DA4D6E" w:rsidP="00DA4D6E">
      <w:pPr>
        <w:pStyle w:val="a9"/>
        <w:numPr>
          <w:ilvl w:val="1"/>
          <w:numId w:val="1"/>
        </w:numPr>
      </w:pPr>
      <w:r>
        <w:rPr>
          <w:rFonts w:hint="eastAsia"/>
        </w:rPr>
        <w:t>問</w:t>
      </w:r>
      <w:r>
        <w:t>1</w:t>
      </w:r>
      <w:r w:rsidR="00244EF5">
        <w:t xml:space="preserve">: </w:t>
      </w:r>
      <w:r w:rsidR="00244EF5" w:rsidRPr="00244EF5">
        <w:t>学年ごとの学生数を求めよ</w:t>
      </w:r>
      <w:r w:rsidR="00DF576D">
        <w:rPr>
          <w:rFonts w:hint="eastAsia"/>
        </w:rPr>
        <w:t>。</w:t>
      </w:r>
    </w:p>
    <w:p w14:paraId="294BABC4" w14:textId="77777777" w:rsidR="00DF576D" w:rsidRDefault="00DF576D" w:rsidP="00DF576D">
      <w:pPr>
        <w:pStyle w:val="a9"/>
        <w:ind w:left="880"/>
        <w:rPr>
          <w:rFonts w:hint="eastAsia"/>
        </w:rPr>
      </w:pPr>
    </w:p>
    <w:p w14:paraId="431CA8D0" w14:textId="77777777" w:rsidR="00244EF5" w:rsidRDefault="00244EF5" w:rsidP="00DF576D">
      <w:pPr>
        <w:pStyle w:val="a9"/>
        <w:ind w:leftChars="519" w:left="1090"/>
      </w:pPr>
      <w:r>
        <w:t>SELECT "学年", COUNT(*) AS "学生数"</w:t>
      </w:r>
    </w:p>
    <w:p w14:paraId="3D851126" w14:textId="77777777" w:rsidR="00244EF5" w:rsidRDefault="00244EF5" w:rsidP="00DF576D">
      <w:pPr>
        <w:pStyle w:val="a9"/>
        <w:ind w:leftChars="519" w:left="1090"/>
      </w:pPr>
      <w:r>
        <w:t>FROM "学生"</w:t>
      </w:r>
    </w:p>
    <w:p w14:paraId="34EFB3A0" w14:textId="77777777" w:rsidR="00244EF5" w:rsidRDefault="00244EF5" w:rsidP="00DF576D">
      <w:pPr>
        <w:pStyle w:val="a9"/>
        <w:ind w:leftChars="519" w:left="1090"/>
      </w:pPr>
      <w:r>
        <w:t>GROUP BY "学年"</w:t>
      </w:r>
    </w:p>
    <w:p w14:paraId="567EC0E2" w14:textId="6ACACC47" w:rsidR="00DA4D6E" w:rsidRDefault="00244EF5" w:rsidP="00DF576D">
      <w:pPr>
        <w:pStyle w:val="a9"/>
        <w:ind w:leftChars="519" w:left="1090"/>
      </w:pPr>
      <w:r>
        <w:t>ORDER BY "学年";</w:t>
      </w:r>
    </w:p>
    <w:p w14:paraId="57BA8414" w14:textId="77777777" w:rsidR="00DA4D6E" w:rsidRDefault="00DA4D6E" w:rsidP="00DA4D6E">
      <w:pPr>
        <w:pStyle w:val="a9"/>
        <w:ind w:left="880"/>
      </w:pPr>
    </w:p>
    <w:p w14:paraId="2969D546" w14:textId="1784F07F" w:rsidR="00DA4D6E" w:rsidRDefault="00DA4D6E" w:rsidP="00DA4D6E">
      <w:pPr>
        <w:pStyle w:val="a9"/>
        <w:numPr>
          <w:ilvl w:val="1"/>
          <w:numId w:val="1"/>
        </w:numPr>
      </w:pPr>
      <w:r>
        <w:rPr>
          <w:rFonts w:hint="eastAsia"/>
        </w:rPr>
        <w:t>問</w:t>
      </w:r>
      <w:r>
        <w:t>2</w:t>
      </w:r>
      <w:r w:rsidR="005F68F8">
        <w:t xml:space="preserve">: </w:t>
      </w:r>
      <w:r w:rsidR="005F68F8" w:rsidRPr="005F68F8">
        <w:t>各学生について、履修している科目数と平均点を表示せよ（学生名も表示すること）。</w:t>
      </w:r>
    </w:p>
    <w:p w14:paraId="5B7BAF7C" w14:textId="77777777" w:rsidR="005F68F8" w:rsidRDefault="005F68F8" w:rsidP="005F68F8">
      <w:pPr>
        <w:pStyle w:val="a9"/>
        <w:ind w:left="880"/>
      </w:pPr>
    </w:p>
    <w:p w14:paraId="58278324" w14:textId="77777777" w:rsidR="005F68F8" w:rsidRDefault="005F68F8" w:rsidP="0027300A">
      <w:pPr>
        <w:pStyle w:val="a9"/>
        <w:ind w:leftChars="519" w:left="1090"/>
      </w:pPr>
      <w:r>
        <w:t>SELECT s."学籍番号",</w:t>
      </w:r>
    </w:p>
    <w:p w14:paraId="7EDECE1F" w14:textId="77777777" w:rsidR="005F68F8" w:rsidRDefault="005F68F8" w:rsidP="0027300A">
      <w:pPr>
        <w:pStyle w:val="a9"/>
        <w:ind w:leftChars="519" w:left="1090"/>
      </w:pPr>
      <w:r>
        <w:t xml:space="preserve">       s."氏名",</w:t>
      </w:r>
    </w:p>
    <w:p w14:paraId="4496777E" w14:textId="77777777" w:rsidR="005F68F8" w:rsidRDefault="005F68F8" w:rsidP="0027300A">
      <w:pPr>
        <w:pStyle w:val="a9"/>
        <w:ind w:leftChars="519" w:left="1090"/>
      </w:pPr>
      <w:r>
        <w:t xml:space="preserve">       </w:t>
      </w:r>
      <w:proofErr w:type="gramStart"/>
      <w:r>
        <w:t>COUNT(</w:t>
      </w:r>
      <w:proofErr w:type="gramEnd"/>
      <w:r>
        <w:t>e."科目ID") AS "履修科目数",</w:t>
      </w:r>
    </w:p>
    <w:p w14:paraId="5B72FCC1" w14:textId="77777777" w:rsidR="005F68F8" w:rsidRDefault="005F68F8" w:rsidP="0027300A">
      <w:pPr>
        <w:pStyle w:val="a9"/>
        <w:ind w:leftChars="519" w:left="1090"/>
      </w:pPr>
      <w:r>
        <w:t xml:space="preserve">       ROUND(</w:t>
      </w:r>
      <w:proofErr w:type="gramStart"/>
      <w:r>
        <w:t>AVG(</w:t>
      </w:r>
      <w:proofErr w:type="gramEnd"/>
      <w:r>
        <w:t>e."点数"), 2) AS "平均点"</w:t>
      </w:r>
    </w:p>
    <w:p w14:paraId="65576C1A" w14:textId="77777777" w:rsidR="005F68F8" w:rsidRDefault="005F68F8" w:rsidP="0027300A">
      <w:pPr>
        <w:pStyle w:val="a9"/>
        <w:ind w:leftChars="519" w:left="1090"/>
      </w:pPr>
      <w:r>
        <w:t xml:space="preserve">FROM "学生" </w:t>
      </w:r>
      <w:proofErr w:type="gramStart"/>
      <w:r>
        <w:t>s</w:t>
      </w:r>
      <w:proofErr w:type="gramEnd"/>
    </w:p>
    <w:p w14:paraId="65DB022D" w14:textId="77777777" w:rsidR="005F68F8" w:rsidRDefault="005F68F8" w:rsidP="0027300A">
      <w:pPr>
        <w:pStyle w:val="a9"/>
        <w:ind w:leftChars="519" w:left="1090"/>
      </w:pPr>
      <w:r>
        <w:t>LEFT JOIN "履修" e ON e."学籍番号" = s."学籍番号"</w:t>
      </w:r>
    </w:p>
    <w:p w14:paraId="1DEF654C" w14:textId="77777777" w:rsidR="005F68F8" w:rsidRDefault="005F68F8" w:rsidP="0027300A">
      <w:pPr>
        <w:pStyle w:val="a9"/>
        <w:ind w:leftChars="519" w:left="1090"/>
      </w:pPr>
      <w:r>
        <w:t>GROUP BY s."学籍番号", s."氏名"</w:t>
      </w:r>
    </w:p>
    <w:p w14:paraId="5892ECBA" w14:textId="040DCC23" w:rsidR="005F68F8" w:rsidRDefault="005F68F8" w:rsidP="0027300A">
      <w:pPr>
        <w:pStyle w:val="a9"/>
        <w:ind w:leftChars="519" w:left="1090"/>
      </w:pPr>
      <w:r>
        <w:t>ORDER BY s."学籍番号</w:t>
      </w:r>
      <w:proofErr w:type="gramStart"/>
      <w:r>
        <w:t>";</w:t>
      </w:r>
      <w:proofErr w:type="gramEnd"/>
    </w:p>
    <w:p w14:paraId="7DD607AC" w14:textId="652DFA56" w:rsidR="00DA4D6E" w:rsidRDefault="00DA4D6E" w:rsidP="00DA4D6E">
      <w:pPr>
        <w:pStyle w:val="a9"/>
        <w:ind w:left="880"/>
      </w:pPr>
    </w:p>
    <w:p w14:paraId="16F13A9D" w14:textId="77777777" w:rsidR="00DA4D6E" w:rsidRDefault="00DA4D6E" w:rsidP="00DA4D6E">
      <w:pPr>
        <w:pStyle w:val="a9"/>
        <w:ind w:left="880"/>
      </w:pPr>
    </w:p>
    <w:p w14:paraId="3F624684" w14:textId="1FAFFB77" w:rsidR="00DA4D6E" w:rsidRDefault="00DA4D6E" w:rsidP="00DA4D6E">
      <w:pPr>
        <w:pStyle w:val="a9"/>
        <w:numPr>
          <w:ilvl w:val="1"/>
          <w:numId w:val="1"/>
        </w:numPr>
      </w:pPr>
      <w:r>
        <w:rPr>
          <w:rFonts w:hint="eastAsia"/>
        </w:rPr>
        <w:t>問</w:t>
      </w:r>
      <w:r>
        <w:t>3</w:t>
      </w:r>
      <w:r w:rsidR="0074671B">
        <w:t xml:space="preserve">: </w:t>
      </w:r>
      <w:r w:rsidR="0074671B" w:rsidRPr="0074671B">
        <w:t>学科ごとの平均点を求めよ（履修の点数を用いる）。</w:t>
      </w:r>
    </w:p>
    <w:p w14:paraId="7D513512" w14:textId="77777777" w:rsidR="00DA4D6E" w:rsidRDefault="00DA4D6E" w:rsidP="00DA4D6E">
      <w:pPr>
        <w:pStyle w:val="a9"/>
        <w:ind w:left="880"/>
      </w:pPr>
    </w:p>
    <w:p w14:paraId="29748D82" w14:textId="77777777" w:rsidR="00E2520C" w:rsidRDefault="00E2520C" w:rsidP="00E2520C">
      <w:pPr>
        <w:pStyle w:val="a9"/>
        <w:ind w:leftChars="519" w:left="1090"/>
      </w:pPr>
      <w:r>
        <w:t>SELECT d."学科名",</w:t>
      </w:r>
    </w:p>
    <w:p w14:paraId="77656FDE" w14:textId="77777777" w:rsidR="00E2520C" w:rsidRDefault="00E2520C" w:rsidP="00E2520C">
      <w:pPr>
        <w:pStyle w:val="a9"/>
        <w:ind w:leftChars="519" w:left="1090"/>
      </w:pPr>
      <w:r>
        <w:t xml:space="preserve">       ROUND(</w:t>
      </w:r>
      <w:proofErr w:type="gramStart"/>
      <w:r>
        <w:t>AVG(</w:t>
      </w:r>
      <w:proofErr w:type="gramEnd"/>
      <w:r>
        <w:t>e."点数"), 2) AS "学科平均点"</w:t>
      </w:r>
    </w:p>
    <w:p w14:paraId="098187F8" w14:textId="77777777" w:rsidR="00E2520C" w:rsidRDefault="00E2520C" w:rsidP="00E2520C">
      <w:pPr>
        <w:pStyle w:val="a9"/>
        <w:ind w:leftChars="519" w:left="1090"/>
      </w:pPr>
      <w:r>
        <w:t>FROM "履修" e</w:t>
      </w:r>
    </w:p>
    <w:p w14:paraId="4949F35C" w14:textId="77777777" w:rsidR="00E2520C" w:rsidRDefault="00E2520C" w:rsidP="00E2520C">
      <w:pPr>
        <w:pStyle w:val="a9"/>
        <w:ind w:leftChars="519" w:left="1090"/>
      </w:pPr>
      <w:r>
        <w:t>JOIN "学生" s ON s."学籍番号" = e."学籍番号"</w:t>
      </w:r>
    </w:p>
    <w:p w14:paraId="3509E817" w14:textId="77777777" w:rsidR="00E2520C" w:rsidRDefault="00E2520C" w:rsidP="00E2520C">
      <w:pPr>
        <w:pStyle w:val="a9"/>
        <w:ind w:leftChars="519" w:left="1090"/>
      </w:pPr>
      <w:r>
        <w:t>JOIN "学科" d ON d."学科ID" = s."学科ID"</w:t>
      </w:r>
    </w:p>
    <w:p w14:paraId="581981C3" w14:textId="77777777" w:rsidR="00E2520C" w:rsidRDefault="00E2520C" w:rsidP="00E2520C">
      <w:pPr>
        <w:pStyle w:val="a9"/>
        <w:ind w:leftChars="519" w:left="1090"/>
      </w:pPr>
      <w:r>
        <w:t>GROUP BY d."学科ID", d."学科名"</w:t>
      </w:r>
    </w:p>
    <w:p w14:paraId="4243CC17" w14:textId="6593F3A6" w:rsidR="00E2520C" w:rsidRDefault="00E2520C" w:rsidP="00E2520C">
      <w:pPr>
        <w:pStyle w:val="a9"/>
        <w:ind w:leftChars="519" w:left="1090"/>
      </w:pPr>
      <w:r>
        <w:t>ORDER BY d."学科ID</w:t>
      </w:r>
      <w:proofErr w:type="gramStart"/>
      <w:r>
        <w:t>";</w:t>
      </w:r>
      <w:proofErr w:type="gramEnd"/>
    </w:p>
    <w:p w14:paraId="27AC1882" w14:textId="77777777" w:rsidR="00743229" w:rsidRDefault="00743229" w:rsidP="00DA4D6E">
      <w:pPr>
        <w:pStyle w:val="a9"/>
        <w:ind w:left="880"/>
      </w:pPr>
    </w:p>
    <w:p w14:paraId="2F6E01E7" w14:textId="50C84B92" w:rsidR="00DA4D6E" w:rsidRDefault="00DA4D6E" w:rsidP="00DA4D6E">
      <w:pPr>
        <w:pStyle w:val="a9"/>
        <w:numPr>
          <w:ilvl w:val="1"/>
          <w:numId w:val="1"/>
        </w:numPr>
      </w:pPr>
      <w:r>
        <w:rPr>
          <w:rFonts w:hint="eastAsia"/>
        </w:rPr>
        <w:t>問</w:t>
      </w:r>
      <w:r>
        <w:t>4</w:t>
      </w:r>
      <w:r w:rsidR="00170395">
        <w:t xml:space="preserve">: </w:t>
      </w:r>
      <w:r w:rsidR="00170395" w:rsidRPr="00170395">
        <w:t>各科目について、「その科目の平均点以上」を取った学生の氏名・科目名・点数を表示せよ。</w:t>
      </w:r>
    </w:p>
    <w:p w14:paraId="5EFEAA70" w14:textId="77777777" w:rsidR="00170395" w:rsidRDefault="00170395" w:rsidP="00170395">
      <w:pPr>
        <w:pStyle w:val="a9"/>
        <w:ind w:left="880"/>
      </w:pPr>
    </w:p>
    <w:p w14:paraId="7EDC193D" w14:textId="77777777" w:rsidR="00170395" w:rsidRDefault="00170395" w:rsidP="00170395">
      <w:pPr>
        <w:pStyle w:val="a9"/>
        <w:ind w:leftChars="519" w:left="1090"/>
      </w:pPr>
      <w:r>
        <w:t>SELECT s."氏名",</w:t>
      </w:r>
    </w:p>
    <w:p w14:paraId="5CC1328B" w14:textId="77777777" w:rsidR="00170395" w:rsidRDefault="00170395" w:rsidP="00170395">
      <w:pPr>
        <w:pStyle w:val="a9"/>
        <w:ind w:leftChars="519" w:left="1090"/>
      </w:pPr>
      <w:r>
        <w:t xml:space="preserve">       c."科目名",</w:t>
      </w:r>
    </w:p>
    <w:p w14:paraId="7ABCE239" w14:textId="77777777" w:rsidR="00170395" w:rsidRDefault="00170395" w:rsidP="00170395">
      <w:pPr>
        <w:pStyle w:val="a9"/>
        <w:ind w:leftChars="519" w:left="1090"/>
      </w:pPr>
      <w:r>
        <w:t xml:space="preserve">       e."点数"</w:t>
      </w:r>
    </w:p>
    <w:p w14:paraId="3B3F9BD8" w14:textId="77777777" w:rsidR="00170395" w:rsidRDefault="00170395" w:rsidP="00170395">
      <w:pPr>
        <w:pStyle w:val="a9"/>
        <w:ind w:leftChars="519" w:left="1090"/>
      </w:pPr>
      <w:r>
        <w:t>FROM "履修" e</w:t>
      </w:r>
    </w:p>
    <w:p w14:paraId="124A7FF8" w14:textId="77777777" w:rsidR="00170395" w:rsidRDefault="00170395" w:rsidP="00170395">
      <w:pPr>
        <w:pStyle w:val="a9"/>
        <w:ind w:leftChars="519" w:left="1090"/>
      </w:pPr>
      <w:r>
        <w:t>JOIN "学生" s ON s."学籍番号" = e."学籍番号"</w:t>
      </w:r>
    </w:p>
    <w:p w14:paraId="4F1C000B" w14:textId="77777777" w:rsidR="00170395" w:rsidRDefault="00170395" w:rsidP="00170395">
      <w:pPr>
        <w:pStyle w:val="a9"/>
        <w:ind w:leftChars="519" w:left="1090"/>
      </w:pPr>
      <w:r>
        <w:t>JOIN "科目" c ON c."科目ID" = e."科目ID"</w:t>
      </w:r>
    </w:p>
    <w:p w14:paraId="003A939F" w14:textId="77777777" w:rsidR="00170395" w:rsidRDefault="00170395" w:rsidP="00170395">
      <w:pPr>
        <w:pStyle w:val="a9"/>
        <w:ind w:leftChars="519" w:left="1090"/>
      </w:pPr>
      <w:r>
        <w:t>WHERE e."点数" &gt;= (</w:t>
      </w:r>
    </w:p>
    <w:p w14:paraId="623DE445" w14:textId="77777777" w:rsidR="00170395" w:rsidRDefault="00170395" w:rsidP="00170395">
      <w:pPr>
        <w:pStyle w:val="a9"/>
        <w:ind w:leftChars="519" w:left="1090"/>
      </w:pPr>
      <w:r>
        <w:t xml:space="preserve">  SELECT AVG(e2."点数")</w:t>
      </w:r>
    </w:p>
    <w:p w14:paraId="7B6B1D08" w14:textId="77777777" w:rsidR="00170395" w:rsidRDefault="00170395" w:rsidP="00170395">
      <w:pPr>
        <w:pStyle w:val="a9"/>
        <w:ind w:leftChars="519" w:left="1090"/>
      </w:pPr>
      <w:r>
        <w:t xml:space="preserve">  FROM "履修" e2</w:t>
      </w:r>
    </w:p>
    <w:p w14:paraId="5745AEB2" w14:textId="77777777" w:rsidR="00170395" w:rsidRDefault="00170395" w:rsidP="00170395">
      <w:pPr>
        <w:pStyle w:val="a9"/>
        <w:ind w:leftChars="519" w:left="1090"/>
      </w:pPr>
      <w:r>
        <w:t xml:space="preserve">  WHERE e2."科目ID" = e."科目ID"</w:t>
      </w:r>
    </w:p>
    <w:p w14:paraId="274BC6FF" w14:textId="77777777" w:rsidR="00170395" w:rsidRDefault="00170395" w:rsidP="00170395">
      <w:pPr>
        <w:pStyle w:val="a9"/>
        <w:ind w:leftChars="519" w:left="1090"/>
      </w:pPr>
      <w:r>
        <w:t>)</w:t>
      </w:r>
    </w:p>
    <w:p w14:paraId="7EC0E86C" w14:textId="211DE06F" w:rsidR="00DA4D6E" w:rsidRDefault="00170395" w:rsidP="00170395">
      <w:pPr>
        <w:pStyle w:val="a9"/>
        <w:ind w:leftChars="519" w:left="1090"/>
      </w:pPr>
      <w:r>
        <w:t>ORDER BY c."科目ID", e."点数" DESC, s."学籍番号</w:t>
      </w:r>
      <w:proofErr w:type="gramStart"/>
      <w:r>
        <w:t>";</w:t>
      </w:r>
      <w:proofErr w:type="gramEnd"/>
    </w:p>
    <w:p w14:paraId="49A17809" w14:textId="77777777" w:rsidR="00DA4D6E" w:rsidRDefault="00DA4D6E" w:rsidP="00DA4D6E">
      <w:pPr>
        <w:pStyle w:val="a9"/>
        <w:ind w:left="880"/>
      </w:pPr>
    </w:p>
    <w:p w14:paraId="5286D466" w14:textId="0BC79B90" w:rsidR="00DA4D6E" w:rsidRDefault="00DA4D6E" w:rsidP="00DA4D6E">
      <w:pPr>
        <w:pStyle w:val="a9"/>
        <w:numPr>
          <w:ilvl w:val="1"/>
          <w:numId w:val="1"/>
        </w:numPr>
      </w:pPr>
      <w:r>
        <w:rPr>
          <w:rFonts w:hint="eastAsia"/>
        </w:rPr>
        <w:t>問</w:t>
      </w:r>
      <w:r>
        <w:t>5</w:t>
      </w:r>
      <w:r w:rsidR="00B44C94">
        <w:t xml:space="preserve">: </w:t>
      </w:r>
      <w:r w:rsidR="00B44C94" w:rsidRPr="00B44C94">
        <w:t>どの科目も担当していない教員の氏名を表示せよ。</w:t>
      </w:r>
    </w:p>
    <w:p w14:paraId="15292B8D" w14:textId="77777777" w:rsidR="0021343B" w:rsidRDefault="0021343B" w:rsidP="001759FA">
      <w:pPr>
        <w:pStyle w:val="a9"/>
        <w:ind w:leftChars="519" w:left="1090"/>
      </w:pPr>
    </w:p>
    <w:p w14:paraId="048AB97A" w14:textId="77777777" w:rsidR="0021343B" w:rsidRDefault="0021343B" w:rsidP="001759FA">
      <w:pPr>
        <w:pStyle w:val="a9"/>
        <w:ind w:leftChars="519" w:left="1090"/>
      </w:pPr>
      <w:r>
        <w:t>SELECT t."教員ID",</w:t>
      </w:r>
    </w:p>
    <w:p w14:paraId="58FA3C2F" w14:textId="77777777" w:rsidR="0021343B" w:rsidRDefault="0021343B" w:rsidP="001759FA">
      <w:pPr>
        <w:pStyle w:val="a9"/>
        <w:ind w:leftChars="519" w:left="1090"/>
      </w:pPr>
      <w:r>
        <w:t xml:space="preserve">       t."氏名"</w:t>
      </w:r>
    </w:p>
    <w:p w14:paraId="12E3C020" w14:textId="77777777" w:rsidR="0021343B" w:rsidRDefault="0021343B" w:rsidP="001759FA">
      <w:pPr>
        <w:pStyle w:val="a9"/>
        <w:ind w:leftChars="519" w:left="1090"/>
      </w:pPr>
      <w:r>
        <w:t xml:space="preserve">FROM "教員" </w:t>
      </w:r>
      <w:proofErr w:type="gramStart"/>
      <w:r>
        <w:t>t</w:t>
      </w:r>
      <w:proofErr w:type="gramEnd"/>
    </w:p>
    <w:p w14:paraId="464E586D" w14:textId="77777777" w:rsidR="0021343B" w:rsidRDefault="0021343B" w:rsidP="001759FA">
      <w:pPr>
        <w:pStyle w:val="a9"/>
        <w:ind w:leftChars="519" w:left="1090"/>
      </w:pPr>
      <w:r>
        <w:t>WHERE NOT EXISTS (</w:t>
      </w:r>
    </w:p>
    <w:p w14:paraId="46A32E68" w14:textId="77777777" w:rsidR="0021343B" w:rsidRDefault="0021343B" w:rsidP="001759FA">
      <w:pPr>
        <w:pStyle w:val="a9"/>
        <w:ind w:leftChars="519" w:left="1090"/>
      </w:pPr>
      <w:r>
        <w:t xml:space="preserve">  SELECT 1</w:t>
      </w:r>
    </w:p>
    <w:p w14:paraId="7D381954" w14:textId="77777777" w:rsidR="0021343B" w:rsidRDefault="0021343B" w:rsidP="001759FA">
      <w:pPr>
        <w:pStyle w:val="a9"/>
        <w:ind w:leftChars="519" w:left="1090"/>
      </w:pPr>
      <w:r>
        <w:t xml:space="preserve">  FROM "科目" </w:t>
      </w:r>
      <w:proofErr w:type="gramStart"/>
      <w:r>
        <w:t>c</w:t>
      </w:r>
      <w:proofErr w:type="gramEnd"/>
    </w:p>
    <w:p w14:paraId="6C30ABA4" w14:textId="77777777" w:rsidR="0021343B" w:rsidRDefault="0021343B" w:rsidP="001759FA">
      <w:pPr>
        <w:pStyle w:val="a9"/>
        <w:ind w:leftChars="519" w:left="1090"/>
      </w:pPr>
      <w:r>
        <w:t xml:space="preserve">  WHERE c."担当教員ID" = t."教員ID"</w:t>
      </w:r>
    </w:p>
    <w:p w14:paraId="2235A3A6" w14:textId="77777777" w:rsidR="0021343B" w:rsidRDefault="0021343B" w:rsidP="001759FA">
      <w:pPr>
        <w:pStyle w:val="a9"/>
        <w:ind w:leftChars="519" w:left="1090"/>
      </w:pPr>
      <w:r>
        <w:t>)</w:t>
      </w:r>
    </w:p>
    <w:p w14:paraId="0EA6C630" w14:textId="7ED3CE86" w:rsidR="00DA4D6E" w:rsidRDefault="0021343B" w:rsidP="001759FA">
      <w:pPr>
        <w:pStyle w:val="a9"/>
        <w:ind w:leftChars="519" w:left="1090"/>
      </w:pPr>
      <w:r>
        <w:t>ORDER BY t."教員ID</w:t>
      </w:r>
      <w:proofErr w:type="gramStart"/>
      <w:r>
        <w:t>";</w:t>
      </w:r>
      <w:proofErr w:type="gramEnd"/>
    </w:p>
    <w:sectPr w:rsidR="00DA4D6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F7591"/>
    <w:multiLevelType w:val="hybridMultilevel"/>
    <w:tmpl w:val="ABCE7E5C"/>
    <w:lvl w:ilvl="0" w:tplc="4016E6C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096444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attachedTemplate r:id="rId1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D8"/>
    <w:rsid w:val="00076BFC"/>
    <w:rsid w:val="000E724A"/>
    <w:rsid w:val="00151B91"/>
    <w:rsid w:val="0015278C"/>
    <w:rsid w:val="00153A2A"/>
    <w:rsid w:val="00170395"/>
    <w:rsid w:val="001759FA"/>
    <w:rsid w:val="001967E9"/>
    <w:rsid w:val="001E2978"/>
    <w:rsid w:val="0021343B"/>
    <w:rsid w:val="002435ED"/>
    <w:rsid w:val="00244EF5"/>
    <w:rsid w:val="0027300A"/>
    <w:rsid w:val="00397EBA"/>
    <w:rsid w:val="003B4A25"/>
    <w:rsid w:val="003D31DB"/>
    <w:rsid w:val="004067D8"/>
    <w:rsid w:val="00410F7E"/>
    <w:rsid w:val="00422364"/>
    <w:rsid w:val="00475844"/>
    <w:rsid w:val="004C4641"/>
    <w:rsid w:val="004F3560"/>
    <w:rsid w:val="005220F4"/>
    <w:rsid w:val="00550E5C"/>
    <w:rsid w:val="005655D6"/>
    <w:rsid w:val="005B7644"/>
    <w:rsid w:val="005F68F8"/>
    <w:rsid w:val="00743229"/>
    <w:rsid w:val="0074671B"/>
    <w:rsid w:val="00763DDA"/>
    <w:rsid w:val="007747C4"/>
    <w:rsid w:val="00812931"/>
    <w:rsid w:val="00813B95"/>
    <w:rsid w:val="00826F36"/>
    <w:rsid w:val="0083241D"/>
    <w:rsid w:val="008D59D6"/>
    <w:rsid w:val="008E3EF8"/>
    <w:rsid w:val="009200B1"/>
    <w:rsid w:val="009815D8"/>
    <w:rsid w:val="00A75546"/>
    <w:rsid w:val="00AC7D99"/>
    <w:rsid w:val="00B209B6"/>
    <w:rsid w:val="00B34ECD"/>
    <w:rsid w:val="00B44C94"/>
    <w:rsid w:val="00B47460"/>
    <w:rsid w:val="00BF0A1C"/>
    <w:rsid w:val="00CD6BE5"/>
    <w:rsid w:val="00D049A0"/>
    <w:rsid w:val="00D25830"/>
    <w:rsid w:val="00D92ACA"/>
    <w:rsid w:val="00DA2539"/>
    <w:rsid w:val="00DA4D6E"/>
    <w:rsid w:val="00DF576D"/>
    <w:rsid w:val="00E164F5"/>
    <w:rsid w:val="00E2520C"/>
    <w:rsid w:val="00F12C26"/>
    <w:rsid w:val="00F4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976B17"/>
  <w15:chartTrackingRefBased/>
  <w15:docId w15:val="{06180E61-D397-D94F-B3C9-D6833BAFD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4E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E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E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E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E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E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E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E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34E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34E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34E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34E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34E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34E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34E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34E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34E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34E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34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E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34E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4E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34E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4EC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34EC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34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34EC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34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yutotakagi/Library/Group%20Containers/UBF8T346G9.Office/User%20Content.localized/Templates.localized/&#35506;&#38988;&#25552;&#20986;&#29992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課題提出用.dotx</Template>
  <TotalTime>498</TotalTime>
  <Pages>6</Pages>
  <Words>904</Words>
  <Characters>1149</Characters>
  <Application>Microsoft Office Word</Application>
  <DocSecurity>0</DocSecurity>
  <Lines>95</Lines>
  <Paragraphs>108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髙木悠人</dc:creator>
  <cp:keywords/>
  <dc:description/>
  <cp:lastModifiedBy>高木　悠人</cp:lastModifiedBy>
  <cp:revision>52</cp:revision>
  <dcterms:created xsi:type="dcterms:W3CDTF">2026-01-11T08:20:00Z</dcterms:created>
  <dcterms:modified xsi:type="dcterms:W3CDTF">2026-01-14T02:18:00Z</dcterms:modified>
</cp:coreProperties>
</file>